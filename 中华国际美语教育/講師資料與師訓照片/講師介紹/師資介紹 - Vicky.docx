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4BDF" w:rsidRDefault="00A84BDF">
      <w:pPr>
        <w:rPr>
          <w:rFonts w:cs="Times New Roman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字方塊 5" o:spid="_x0000_s1026" type="#_x0000_t202" style="position:absolute;margin-left:0;margin-top:135pt;width:99pt;height:34.5pt;z-index:251658240;visibility:visible" stroked="f" strokeweight=".5pt">
            <v:textbox>
              <w:txbxContent>
                <w:p w:rsidR="00A84BDF" w:rsidRPr="00AB137D" w:rsidRDefault="00A84BDF" w:rsidP="00AB137D">
                  <w:pPr>
                    <w:jc w:val="center"/>
                    <w:rPr>
                      <w:rFonts w:cs="Times New Roman"/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Vicky Su</w:t>
                  </w:r>
                </w:p>
              </w:txbxContent>
            </v:textbox>
          </v:shape>
        </w:pict>
      </w:r>
      <w:r w:rsidRPr="004D585E"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5pt;height:108pt">
            <v:imagedata r:id="rId6" o:title=""/>
          </v:shape>
        </w:pict>
      </w:r>
      <w:r>
        <w:rPr>
          <w:noProof/>
        </w:rPr>
        <w:pict>
          <v:shape id="文字方塊 2" o:spid="_x0000_s1027" type="#_x0000_t202" style="position:absolute;margin-left:135pt;margin-top:.75pt;width:295.5pt;height:352.5pt;z-index:251657216;visibility:visible;mso-position-horizontal-relative:text;mso-position-vertical-relative:text">
            <v:textbox>
              <w:txbxContent>
                <w:p w:rsidR="00A84BDF" w:rsidRPr="00424355" w:rsidRDefault="00A84BDF">
                  <w:pPr>
                    <w:rPr>
                      <w:rFonts w:cs="Times New Roman"/>
                    </w:rPr>
                  </w:pPr>
                  <w:r w:rsidRPr="00424355">
                    <w:t xml:space="preserve">I’m Vicky. Teaching English is always full of joy. </w:t>
                  </w:r>
                  <w:r w:rsidRPr="00424355">
                    <w:rPr>
                      <w:color w:val="333333"/>
                    </w:rPr>
                    <w:t>It is important to keep teaching and learning as an English teacher. I'd like to s</w:t>
                  </w:r>
                  <w:r>
                    <w:rPr>
                      <w:color w:val="333333"/>
                    </w:rPr>
                    <w:t>hare</w:t>
                  </w:r>
                  <w:r w:rsidRPr="00424355">
                    <w:rPr>
                      <w:color w:val="333333"/>
                    </w:rPr>
                    <w:t xml:space="preserve"> my experiences on English teaching with you.</w:t>
                  </w:r>
                </w:p>
                <w:p w:rsidR="00A84BDF" w:rsidRPr="00C774C1" w:rsidRDefault="00A84BDF">
                  <w:pPr>
                    <w:rPr>
                      <w:b/>
                      <w:bCs/>
                      <w:color w:val="FF0000"/>
                    </w:rPr>
                  </w:pPr>
                  <w:r w:rsidRPr="00C774C1">
                    <w:rPr>
                      <w:b/>
                      <w:bCs/>
                      <w:color w:val="FF0000"/>
                    </w:rPr>
                    <w:t>Education:</w:t>
                  </w:r>
                </w:p>
                <w:p w:rsidR="00A84BDF" w:rsidRDefault="00A84BDF">
                  <w:r>
                    <w:t>Truth Worship Christian Collage (English)</w:t>
                  </w:r>
                </w:p>
                <w:p w:rsidR="00A84BDF" w:rsidRPr="00C774C1" w:rsidRDefault="00A84BDF">
                  <w:pPr>
                    <w:rPr>
                      <w:b/>
                      <w:bCs/>
                      <w:color w:val="FF0000"/>
                    </w:rPr>
                  </w:pPr>
                  <w:r w:rsidRPr="00C774C1">
                    <w:rPr>
                      <w:b/>
                      <w:bCs/>
                      <w:color w:val="FF0000"/>
                    </w:rPr>
                    <w:t>Employment:</w:t>
                  </w:r>
                </w:p>
                <w:p w:rsidR="00A84BDF" w:rsidRDefault="00A84BDF">
                  <w:r>
                    <w:t>Present:</w:t>
                  </w:r>
                </w:p>
                <w:p w:rsidR="00A84BDF" w:rsidRDefault="00A84BDF">
                  <w:pPr>
                    <w:rPr>
                      <w:rFonts w:cs="Times New Roman"/>
                    </w:rPr>
                  </w:pPr>
                  <w:r>
                    <w:t>ELT R&amp;D Senior Editor.</w:t>
                  </w:r>
                </w:p>
                <w:p w:rsidR="00A84BDF" w:rsidRDefault="00A84BDF">
                  <w:r>
                    <w:t>2002-2010:</w:t>
                  </w:r>
                </w:p>
                <w:p w:rsidR="00A84BDF" w:rsidRDefault="00A84BDF">
                  <w:pPr>
                    <w:rPr>
                      <w:rFonts w:cs="Times New Roman"/>
                    </w:rPr>
                  </w:pPr>
                  <w:r>
                    <w:t xml:space="preserve">Teacher Trainer </w:t>
                  </w:r>
                </w:p>
                <w:p w:rsidR="00A84BDF" w:rsidRDefault="00A84BDF">
                  <w:pPr>
                    <w:rPr>
                      <w:rFonts w:cs="Times New Roman"/>
                    </w:rPr>
                  </w:pPr>
                  <w:r>
                    <w:t>ELT Marketing Consultant</w:t>
                  </w:r>
                </w:p>
                <w:p w:rsidR="00A84BDF" w:rsidRDefault="00A84BDF">
                  <w:r>
                    <w:t>1992-2004:</w:t>
                  </w:r>
                </w:p>
                <w:p w:rsidR="00A84BDF" w:rsidRDefault="00A84BDF">
                  <w:r>
                    <w:t>English Teacher</w:t>
                  </w:r>
                </w:p>
              </w:txbxContent>
            </v:textbox>
          </v:shape>
        </w:pict>
      </w:r>
      <w:bookmarkStart w:id="0" w:name="_GoBack"/>
      <w:bookmarkEnd w:id="0"/>
    </w:p>
    <w:sectPr w:rsidR="00A84BDF" w:rsidSect="00E40CB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4BDF" w:rsidRDefault="00A84BDF" w:rsidP="00FA7D7B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A84BDF" w:rsidRDefault="00A84BDF" w:rsidP="00FA7D7B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4BDF" w:rsidRDefault="00A84BDF" w:rsidP="00FA7D7B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A84BDF" w:rsidRDefault="00A84BDF" w:rsidP="00FA7D7B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80"/>
  <w:doNotHyphenateCaps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B137D"/>
    <w:rsid w:val="00140CD6"/>
    <w:rsid w:val="001B7A66"/>
    <w:rsid w:val="002A4B2B"/>
    <w:rsid w:val="00424355"/>
    <w:rsid w:val="004C6356"/>
    <w:rsid w:val="004D585E"/>
    <w:rsid w:val="005549A2"/>
    <w:rsid w:val="005E4E8C"/>
    <w:rsid w:val="00604330"/>
    <w:rsid w:val="008A0F94"/>
    <w:rsid w:val="00A84BDF"/>
    <w:rsid w:val="00AA4831"/>
    <w:rsid w:val="00AB137D"/>
    <w:rsid w:val="00B4548F"/>
    <w:rsid w:val="00B8385A"/>
    <w:rsid w:val="00BB59BB"/>
    <w:rsid w:val="00C36F93"/>
    <w:rsid w:val="00C774C1"/>
    <w:rsid w:val="00CA1900"/>
    <w:rsid w:val="00DA594B"/>
    <w:rsid w:val="00E40CBD"/>
    <w:rsid w:val="00EF5AD7"/>
    <w:rsid w:val="00F2285F"/>
    <w:rsid w:val="00F27098"/>
    <w:rsid w:val="00FA7D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新細明體" w:hAnsi="Calibri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0CBD"/>
    <w:pPr>
      <w:widowControl w:val="0"/>
    </w:pPr>
    <w:rPr>
      <w:rFonts w:cs="Calibri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AB137D"/>
    <w:rPr>
      <w:rFonts w:ascii="Cambria" w:hAnsi="Cambria" w:cs="Cambr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B137D"/>
    <w:rPr>
      <w:rFonts w:ascii="Cambria" w:eastAsia="新細明體" w:hAnsi="Cambria" w:cs="Cambria"/>
      <w:sz w:val="18"/>
      <w:szCs w:val="18"/>
    </w:rPr>
  </w:style>
  <w:style w:type="paragraph" w:styleId="Header">
    <w:name w:val="header"/>
    <w:basedOn w:val="Normal"/>
    <w:link w:val="HeaderChar"/>
    <w:uiPriority w:val="99"/>
    <w:rsid w:val="00FA7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locked/>
    <w:rsid w:val="00FA7D7B"/>
    <w:rPr>
      <w:sz w:val="20"/>
      <w:szCs w:val="20"/>
    </w:rPr>
  </w:style>
  <w:style w:type="paragraph" w:styleId="Footer">
    <w:name w:val="footer"/>
    <w:basedOn w:val="Normal"/>
    <w:link w:val="FooterChar"/>
    <w:uiPriority w:val="99"/>
    <w:rsid w:val="00FA7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locked/>
    <w:rsid w:val="00FA7D7B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11</TotalTime>
  <Pages>1</Pages>
  <Words>0</Words>
  <Characters>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Michelle</dc:creator>
  <cp:keywords/>
  <dc:description/>
  <cp:lastModifiedBy>SkyUser</cp:lastModifiedBy>
  <cp:revision>7</cp:revision>
  <dcterms:created xsi:type="dcterms:W3CDTF">2017-08-15T09:31:00Z</dcterms:created>
  <dcterms:modified xsi:type="dcterms:W3CDTF">2017-08-15T09:54:00Z</dcterms:modified>
</cp:coreProperties>
</file>